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1980"/>
        <w:gridCol w:w="2411"/>
        <w:gridCol w:w="2679"/>
        <w:gridCol w:w="2545"/>
      </w:tblGrid>
      <w:tr w:rsidR="008C32A5" w:rsidTr="6B4D21FE" w14:paraId="5F5AA819" w14:textId="77777777">
        <w:trPr>
          <w:trHeight w:val="300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6760FAA6" w14:textId="77777777">
            <w:pP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Etkinlik ID</w:t>
            </w:r>
          </w:p>
        </w:tc>
        <w:tc>
          <w:tcPr>
            <w:tcW w:w="763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0E7CA88B" w14:textId="7B4C513A">
            <w:pPr>
              <w:spacing w:line="240" w:lineRule="auto"/>
              <w:rPr>
                <w:rFonts w:ascii="Times New Roman" w:hAnsi="Times New Roman" w:eastAsia="Times New Roman" w:cs="Times New Roman"/>
                <w:color w:val="000000" w:themeColor="text1"/>
              </w:rPr>
            </w:pPr>
          </w:p>
        </w:tc>
      </w:tr>
      <w:tr w:rsidR="008C32A5" w:rsidTr="6B4D21FE" w14:paraId="131FECCD" w14:textId="77777777">
        <w:trPr>
          <w:trHeight w:val="345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3EFAB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Etkinlik Başlığı</w:t>
            </w:r>
          </w:p>
          <w:p w:rsidRPr="00E86DC3" w:rsidR="008C32A5" w:rsidP="00304149" w:rsidRDefault="008C32A5" w14:paraId="0C929D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Etkinliği yansıtan bir başlık belirleyiniz.</w:t>
            </w:r>
          </w:p>
        </w:tc>
        <w:tc>
          <w:tcPr>
            <w:tcW w:w="763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531C05A8" w:rsidRDefault="008C32A5" w14:paraId="6FA474C0" w14:textId="4551B90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</w:p>
        </w:tc>
      </w:tr>
      <w:tr w:rsidR="008C32A5" w:rsidTr="6B4D21FE" w14:paraId="5449BEF6" w14:textId="77777777">
        <w:trPr>
          <w:trHeight w:val="715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4ACC42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Genel Bakış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 xml:space="preserve">Etkinliğin </w:t>
            </w:r>
            <w:r w:rsidRPr="3AC03E41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4"/>
                <w:szCs w:val="14"/>
              </w:rPr>
              <w:t>amacı ve kapsamı</w:t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 xml:space="preserve"> hakkında kısa bir bilgilendirme yazınız.</w:t>
            </w:r>
          </w:p>
        </w:tc>
        <w:tc>
          <w:tcPr>
            <w:tcW w:w="763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191EF92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0145E9DB" w14:textId="77777777">
        <w:trPr>
          <w:trHeight w:val="276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3AC03E41" w:rsidR="008C32A5" w:rsidP="00304149" w:rsidRDefault="008C32A5" w14:paraId="2C2FC32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Etkinlik Süresi</w:t>
            </w:r>
          </w:p>
        </w:tc>
        <w:tc>
          <w:tcPr>
            <w:tcW w:w="763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F5D81B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4BE28AB5" w14:textId="77777777">
        <w:trPr>
          <w:trHeight w:val="325"/>
        </w:trPr>
        <w:tc>
          <w:tcPr>
            <w:tcW w:w="1980" w:type="dxa"/>
            <w:vMerge w:val="restar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722915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Sınıf Bilgileri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Etkinlik tasarlanan sınıf bilgilerini yazınız.</w:t>
            </w: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2D30901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Kademe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B15BC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2DA5EBA7" w14:textId="77777777">
        <w:trPr>
          <w:trHeight w:val="77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4CF01DD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2B5A40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Sınıf Seviyesi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7D61D7E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5050FBB1" w14:textId="77777777">
        <w:trPr>
          <w:trHeight w:val="20"/>
        </w:trPr>
        <w:tc>
          <w:tcPr>
            <w:tcW w:w="1980" w:type="dxa"/>
            <w:vMerge w:val="restar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514E3B0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Ders Bilgileri</w:t>
            </w:r>
            <w:r>
              <w:br/>
            </w:r>
          </w:p>
          <w:p w:rsidR="008C32A5" w:rsidP="00304149" w:rsidRDefault="008C32A5" w14:paraId="413AB7A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 xml:space="preserve">Etkinliği hangi </w:t>
            </w:r>
            <w:r w:rsidRPr="3AC03E41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4"/>
                <w:szCs w:val="14"/>
              </w:rPr>
              <w:t xml:space="preserve">ders/tema/konu </w:t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kapsamında tasarladığınızı belirtiniz.</w:t>
            </w: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04A4928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Ders Adı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8953CF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32428950" w14:textId="77777777">
        <w:trPr>
          <w:trHeight w:val="120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4DD489F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6B4D21FE" w:rsidRDefault="008C32A5" w14:paraId="6DBDD2AC" w14:textId="69F3EB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</w:rPr>
              <w:t>Ünite/Tema</w:t>
            </w:r>
            <w:r w:rsidRPr="6B4D21FE" w:rsidR="75DDFC75">
              <w:rPr>
                <w:rFonts w:ascii="Times New Roman" w:hAnsi="Times New Roman" w:eastAsia="Times New Roman" w:cs="Times New Roman"/>
                <w:b w:val="1"/>
                <w:bCs w:val="1"/>
              </w:rPr>
              <w:t>/</w:t>
            </w:r>
            <w:r w:rsidRPr="6B4D21FE" w:rsidR="75DDFC75">
              <w:rPr>
                <w:rFonts w:ascii="Times New Roman" w:hAnsi="Times New Roman" w:eastAsia="Times New Roman" w:cs="Times New Roman"/>
                <w:b w:val="1"/>
                <w:bCs w:val="1"/>
              </w:rPr>
              <w:t>Öğrenme Alanı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2647F9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6F526BAA" w14:textId="77777777">
        <w:trPr>
          <w:trHeight w:val="20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D9A9AA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6B4D21FE" w:rsidRDefault="008C32A5" w14:paraId="6F2AE0C9" w14:textId="4E5A0DA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</w:rPr>
              <w:t>Konu</w:t>
            </w:r>
            <w:r w:rsidRPr="6B4D21FE" w:rsidR="70240589">
              <w:rPr>
                <w:rFonts w:ascii="Times New Roman" w:hAnsi="Times New Roman" w:eastAsia="Times New Roman" w:cs="Times New Roman"/>
                <w:b w:val="1"/>
                <w:bCs w:val="1"/>
              </w:rPr>
              <w:t>/</w:t>
            </w:r>
            <w:r w:rsidRPr="6B4D21FE" w:rsidR="70240589">
              <w:rPr>
                <w:rFonts w:ascii="Times New Roman" w:hAnsi="Times New Roman" w:eastAsia="Times New Roman" w:cs="Times New Roman"/>
                <w:b w:val="1"/>
                <w:bCs w:val="1"/>
              </w:rPr>
              <w:t>İçerik Çerçevesi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5AFE781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70BD9871" w14:textId="77777777">
        <w:trPr>
          <w:trHeight w:val="715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47F93A0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3AC03E41" w:rsidR="008C32A5" w:rsidP="6B4D21FE" w:rsidRDefault="008C32A5" w14:paraId="3F337C9A" w14:textId="4949A22B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</w:rPr>
              <w:t>Öğrenme Çıktıları</w:t>
            </w:r>
            <w:r w:rsidRPr="6B4D21FE" w:rsidR="061C16CC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ve </w:t>
            </w:r>
            <w:r w:rsidRPr="6B4D21FE" w:rsidR="061C16CC">
              <w:rPr>
                <w:rFonts w:ascii="Times New Roman" w:hAnsi="Times New Roman" w:eastAsia="Times New Roman" w:cs="Times New Roman"/>
                <w:b w:val="1"/>
                <w:bCs w:val="1"/>
              </w:rPr>
              <w:t>Süreç Bileşenleri</w:t>
            </w: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/Kazanımlar</w:t>
            </w:r>
            <w:r>
              <w:br/>
            </w:r>
            <w:r w:rsidRPr="6B4D21FE" w:rsidR="008C32A5">
              <w:rPr>
                <w:rFonts w:ascii="Times New Roman" w:hAnsi="Times New Roman" w:eastAsia="Times New Roman" w:cs="Times New Roman"/>
                <w:i w:val="1"/>
                <w:iCs w:val="1"/>
                <w:sz w:val="14"/>
                <w:szCs w:val="14"/>
              </w:rPr>
              <w:t>Geliştirilecek etkinliğin öğretim programına uygun</w:t>
            </w: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4"/>
                <w:szCs w:val="14"/>
              </w:rPr>
              <w:t xml:space="preserve"> kazanım ve süreç bileşenlerini</w:t>
            </w:r>
            <w:r w:rsidRPr="6B4D21FE" w:rsidR="008C32A5">
              <w:rPr>
                <w:rFonts w:ascii="Times New Roman" w:hAnsi="Times New Roman" w:eastAsia="Times New Roman" w:cs="Times New Roman"/>
                <w:i w:val="1"/>
                <w:iCs w:val="1"/>
                <w:sz w:val="14"/>
                <w:szCs w:val="14"/>
              </w:rPr>
              <w:t xml:space="preserve"> yazınız.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53FEEE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72B7EAA6" w14:textId="77777777">
        <w:trPr>
          <w:trHeight w:val="715"/>
        </w:trPr>
        <w:tc>
          <w:tcPr>
            <w:tcW w:w="1980" w:type="dxa"/>
            <w:vMerge w:val="restar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48E168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Araçlar</w:t>
            </w: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4A03B7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sz w:val="14"/>
                <w:szCs w:val="14"/>
                <w:highlight w:val="white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Donanım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Bilgisayar, 3B yazıcı, MEB-KİT, etkileşimli tahta vb.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8C32A5" w:rsidRDefault="008C32A5" w14:paraId="0B951E4B" w14:textId="77777777">
            <w:pPr>
              <w:pStyle w:val="ListeParagraf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383D1F63" w14:textId="77777777">
        <w:trPr>
          <w:trHeight w:val="715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14B1E67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07E3C00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Çevrim İçi Araçlar ve İçerikler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Web 2.0 araçları, ilgili bağlantılar vb.</w:t>
            </w:r>
          </w:p>
          <w:p w:rsidR="008C32A5" w:rsidP="5FDCAC68" w:rsidRDefault="28AC3A74" w14:paraId="474B4B26" w14:textId="1ADFEAA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1155CC"/>
                <w:sz w:val="14"/>
                <w:szCs w:val="14"/>
                <w:u w:val="single"/>
              </w:rPr>
            </w:pPr>
            <w:hyperlink r:id="R048ac28c524a416a">
              <w:r w:rsidRPr="5FDCAC68" w:rsidR="28AC3A74">
                <w:rPr>
                  <w:rStyle w:val="Kpr"/>
                  <w:rFonts w:ascii="Times New Roman" w:hAnsi="Times New Roman" w:eastAsia="Times New Roman" w:cs="Times New Roman"/>
                  <w:b w:val="1"/>
                  <w:bCs w:val="1"/>
                  <w:color w:val="1155CC"/>
                  <w:sz w:val="14"/>
                  <w:szCs w:val="14"/>
                </w:rPr>
                <w:t>https://meb.ai/</w:t>
              </w:r>
              <w:r w:rsidRPr="5FDCAC68" w:rsidR="6D1C96FD">
                <w:rPr>
                  <w:rStyle w:val="Kpr"/>
                  <w:rFonts w:ascii="Times New Roman" w:hAnsi="Times New Roman" w:eastAsia="Times New Roman" w:cs="Times New Roman"/>
                  <w:b w:val="1"/>
                  <w:bCs w:val="1"/>
                  <w:color w:val="1155CC"/>
                  <w:sz w:val="14"/>
                  <w:szCs w:val="14"/>
                </w:rPr>
                <w:t>UJXzd16</w:t>
              </w:r>
            </w:hyperlink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8C32A5" w:rsidRDefault="008C32A5" w14:paraId="2E8ED2E3" w14:textId="77777777">
            <w:pPr>
              <w:pStyle w:val="ListeParagraf"/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11757B8C" w14:textId="77777777">
        <w:trPr>
          <w:trHeight w:val="715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1BE9F96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7A118F2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Öğretim Materyalleri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Somut materyaller, kitaplar, kırtasiye malzemeleri vb.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8C32A5" w:rsidRDefault="008C32A5" w14:paraId="0EACACFF" w14:textId="77777777">
            <w:pPr>
              <w:pStyle w:val="ListeParagraf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64FD8918" w14:textId="77777777">
        <w:trPr>
          <w:trHeight w:val="715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3AC03E41" w:rsidR="008C32A5" w:rsidP="00304149" w:rsidRDefault="008C32A5" w14:paraId="6311533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Etkinlik Alanı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Etkinliğin</w:t>
            </w:r>
            <w:r w:rsidRPr="3AC03E41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4"/>
                <w:szCs w:val="14"/>
              </w:rPr>
              <w:t xml:space="preserve"> etkileşim, araştırma, üretim, sunum, geliştirme ve iş birliği </w:t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alanlarından birinde gerçekleşmesi gerekmektedir.</w:t>
            </w: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3AC03E41" w:rsidR="008C32A5" w:rsidP="00304149" w:rsidRDefault="00152015" w14:paraId="2AB26F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sdt>
              <w:sdtPr>
                <w:rPr>
                  <w:rFonts w:ascii="Times New Roman" w:hAnsi="Times New Roman" w:eastAsia="Times New Roman" w:cs="Times New Roman"/>
                </w:rPr>
                <w:alias w:val="Etkinlik Alanı"/>
                <w:id w:val="-547687245"/>
                <w:dropDownList>
                  <w:listItem w:displayText="Seçiniz" w:value="Seçiniz"/>
                  <w:listItem w:displayText="Üretim" w:value="Üretim"/>
                  <w:listItem w:displayText="Araştırma" w:value="Araştırma"/>
                  <w:listItem w:displayText="Etkileşim" w:value="Etkileşim"/>
                  <w:listItem w:displayText="Geliştirme" w:value="Geliştirme"/>
                  <w:listItem w:displayText="Sunum" w:value="Sunum"/>
                  <w:listItem w:displayText="İş Birliği" w:value="İş Birliği"/>
                </w:dropDownList>
              </w:sdtPr>
              <w:sdtEndPr/>
              <w:sdtContent>
                <w:r w:rsidRPr="3AC03E41" w:rsidR="008C32A5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  <w:tc>
          <w:tcPr>
            <w:tcW w:w="2679" w:type="dxa"/>
            <w:tcBorders>
              <w:left w:val="single" w:color="FFFFFF" w:themeColor="background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3AC03E41" w:rsidR="008C32A5" w:rsidP="00304149" w:rsidRDefault="00152015" w14:paraId="1A677C2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sdt>
              <w:sdtPr>
                <w:rPr>
                  <w:rFonts w:ascii="Times New Roman" w:hAnsi="Times New Roman" w:eastAsia="Times New Roman" w:cs="Times New Roman"/>
                </w:rPr>
                <w:alias w:val="Etkinlik Alanı"/>
                <w:id w:val="-220978185"/>
                <w:dropDownList>
                  <w:listItem w:displayText="Seçiniz" w:value="Seçiniz"/>
                  <w:listItem w:displayText="Üretim" w:value="Üretim"/>
                  <w:listItem w:displayText="Araştırma" w:value="Araştırma"/>
                  <w:listItem w:displayText="Etkileşim" w:value="Etkileşim"/>
                  <w:listItem w:displayText="Geliştirme" w:value="Geliştirme"/>
                  <w:listItem w:displayText="Sunum" w:value="Sunum"/>
                  <w:listItem w:displayText="İş Birliği" w:value="İş Birliği"/>
                </w:dropDownList>
              </w:sdtPr>
              <w:sdtEndPr/>
              <w:sdtContent>
                <w:r w:rsidRPr="3AC03E41" w:rsidR="008C32A5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  <w:tc>
          <w:tcPr>
            <w:tcW w:w="2545" w:type="dxa"/>
            <w:tcBorders>
              <w:left w:val="single" w:color="FFFFFF" w:themeColor="background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3AC03E41" w:rsidR="008C32A5" w:rsidP="00304149" w:rsidRDefault="008C32A5" w14:paraId="0F12F2E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79D9F744" w14:textId="77777777">
        <w:trPr>
          <w:trHeight w:val="715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6D813D4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Öğrencilerin Konumu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Etkinlik boyunca öğrencinin büründüğü rolleri</w:t>
            </w:r>
            <w:r w:rsidRPr="3AC03E41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4"/>
                <w:szCs w:val="14"/>
              </w:rPr>
              <w:t xml:space="preserve"> bireysel, küçük gruplar ve tüm sınıf </w:t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olarak belirtiniz.</w:t>
            </w: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1217B0C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</w:rPr>
              <w:t xml:space="preserve">  </w:t>
            </w:r>
            <w:sdt>
              <w:sdtPr>
                <w:alias w:val="ogrenciKonumu"/>
                <w:id w:val="-618341459"/>
                <w:dropDownList>
                  <w:listItem w:displayText="Seçiniz" w:value="Seçiniz"/>
                  <w:listItem w:displayText="Bireysel" w:value="Bireysel"/>
                </w:dropDownList>
              </w:sdtPr>
              <w:sdtEndPr/>
              <w:sdtContent>
                <w:r w:rsidRPr="3AC03E41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  <w:tc>
          <w:tcPr>
            <w:tcW w:w="2679" w:type="dxa"/>
            <w:tcBorders>
              <w:left w:val="single" w:color="FFFFFF" w:themeColor="background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1E62EF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</w:rPr>
              <w:t xml:space="preserve"> </w:t>
            </w:r>
            <w:sdt>
              <w:sdtPr>
                <w:alias w:val="ogrenciKonumu"/>
                <w:id w:val="1403361323"/>
                <w:dropDownList>
                  <w:listItem w:displayText="Seçiniz" w:value="Seçiniz"/>
                  <w:listItem w:displayText="Küçük Gruplar" w:value="Küçük Gruplar"/>
                </w:dropDownList>
              </w:sdtPr>
              <w:sdtEndPr/>
              <w:sdtContent>
                <w:r w:rsidRPr="3AC03E41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  <w:tc>
          <w:tcPr>
            <w:tcW w:w="2545" w:type="dxa"/>
            <w:tcBorders>
              <w:left w:val="single" w:color="FFFFFF" w:themeColor="background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66A5988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</w:rPr>
              <w:t xml:space="preserve"> </w:t>
            </w:r>
            <w:sdt>
              <w:sdtPr>
                <w:alias w:val="OgrenciKonumu"/>
                <w:id w:val="1693043440"/>
                <w:dropDownList>
                  <w:listItem w:displayText="Seçiniz" w:value="Seçiniz"/>
                  <w:listItem w:displayText="Tüm Sınıf" w:value="Tüm Sınıf"/>
                </w:dropDownList>
              </w:sdtPr>
              <w:sdtEndPr/>
              <w:sdtContent>
                <w:r w:rsidRPr="3AC03E41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</w:tr>
      <w:tr w:rsidR="008C32A5" w:rsidTr="6B4D21FE" w14:paraId="7FF86B79" w14:textId="77777777">
        <w:trPr>
          <w:trHeight w:val="715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39EFE5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Öğretmenin Rolü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Etkinlik boyunca öğretmenin büründüğü rolleri</w:t>
            </w:r>
            <w:r w:rsidRPr="3AC03E41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4"/>
                <w:szCs w:val="14"/>
              </w:rPr>
              <w:t xml:space="preserve"> lider, rehber ve gözlemci</w:t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 xml:space="preserve"> olarak belirtiniz.</w:t>
            </w:r>
          </w:p>
        </w:tc>
        <w:tc>
          <w:tcPr>
            <w:tcW w:w="2411" w:type="dxa"/>
            <w:tcBorders>
              <w:right w:val="single" w:color="auto" w:sz="4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152015" w14:paraId="434B5F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sdt>
              <w:sdtPr>
                <w:rPr>
                  <w:rFonts w:ascii="Times New Roman" w:hAnsi="Times New Roman" w:eastAsia="Times New Roman" w:cs="Times New Roman"/>
                </w:rPr>
                <w:alias w:val="ogretmeninRolu"/>
                <w:id w:val="-543936184"/>
                <w:dropDownList>
                  <w:listItem w:displayText="Seçiniz" w:value="Seçiniz"/>
                  <w:listItem w:displayText="Lider" w:value="Lider"/>
                </w:dropDownList>
              </w:sdtPr>
              <w:sdtEndPr/>
              <w:sdtContent>
                <w:r w:rsidRPr="3AC03E41" w:rsidR="008C32A5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  <w:tc>
          <w:tcPr>
            <w:tcW w:w="2679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3DA2B91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eastAsia="Times New Roman" w:cs="Times New Roman"/>
                </w:rPr>
                <w:alias w:val="ogretmenrolu"/>
                <w:id w:val="-229141522"/>
                <w:dropDownList>
                  <w:listItem w:displayText="Seçiniz" w:value="Seçiniz"/>
                  <w:listItem w:displayText="Rehber" w:value="Rehber"/>
                </w:dropDownList>
              </w:sdtPr>
              <w:sdtEndPr/>
              <w:sdtContent>
                <w:r w:rsidRPr="3AC03E41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  <w:tc>
          <w:tcPr>
            <w:tcW w:w="2545" w:type="dxa"/>
            <w:tcBorders>
              <w:left w:val="single" w:color="auto" w:sz="4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26A4164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</w:rPr>
              <w:t xml:space="preserve"> </w:t>
            </w:r>
            <w:sdt>
              <w:sdtPr>
                <w:rPr>
                  <w:rFonts w:ascii="Times New Roman" w:hAnsi="Times New Roman" w:eastAsia="Times New Roman" w:cs="Times New Roman"/>
                </w:rPr>
                <w:alias w:val="ogretmeninRolu1"/>
                <w:id w:val="-869273114"/>
                <w:dropDownList>
                  <w:listItem w:displayText="Seçiniz" w:value="Seçiniz"/>
                  <w:listItem w:displayText="Gözlemci" w:value="Gözlemci"/>
                </w:dropDownList>
              </w:sdtPr>
              <w:sdtEndPr/>
              <w:sdtContent>
                <w:r w:rsidRPr="3AC03E41">
                  <w:rPr>
                    <w:rFonts w:ascii="Times New Roman" w:hAnsi="Times New Roman" w:eastAsia="Times New Roman" w:cs="Times New Roman"/>
                  </w:rPr>
                  <w:t>Seçiniz</w:t>
                </w:r>
              </w:sdtContent>
            </w:sdt>
          </w:p>
        </w:tc>
      </w:tr>
      <w:tr w:rsidR="008C32A5" w:rsidTr="6B4D21FE" w14:paraId="210C6CE4" w14:textId="77777777">
        <w:trPr>
          <w:trHeight w:val="715"/>
        </w:trPr>
        <w:tc>
          <w:tcPr>
            <w:tcW w:w="1980" w:type="dxa"/>
            <w:vMerge w:val="restart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7840098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Etkinlik Rehberi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Planlanan etkinliğin belirlenen araçlarla öğrencilerle nasıl uygulanacağını adım adım detaylı bir şekilde belirtiniz. Yan tarafta gösterilen aşamaları kullanabilirsiniz. Sizin etkinliğiniz için eğer farklı bir düzenleme gerekiyorsa kendi düzenlemenizi kullanabilirsiniz.</w:t>
            </w:r>
          </w:p>
          <w:p w:rsidR="008C32A5" w:rsidP="00304149" w:rsidRDefault="008C32A5" w14:paraId="4BBB452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</w:p>
          <w:p w:rsidR="008C32A5" w:rsidP="00304149" w:rsidRDefault="008C32A5" w14:paraId="6A58EEC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</w:p>
          <w:p w:rsidR="008C32A5" w:rsidP="00304149" w:rsidRDefault="008C32A5" w14:paraId="70CCA9D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</w:p>
          <w:p w:rsidR="008C32A5" w:rsidP="00304149" w:rsidRDefault="008C32A5" w14:paraId="769DB39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</w:p>
          <w:p w:rsidR="008C32A5" w:rsidP="00304149" w:rsidRDefault="008C32A5" w14:paraId="1AFF912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      </w:t>
            </w:r>
          </w:p>
          <w:p w:rsidR="008C32A5" w:rsidP="00304149" w:rsidRDefault="008C32A5" w14:paraId="596F80C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:rsidR="008C32A5" w:rsidP="00304149" w:rsidRDefault="008C32A5" w14:paraId="25ABE0F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... dk.</w:t>
            </w: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4DE2C7B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Hazırlık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Etkinliğe başlamadan önce gerekli bir ön hazırlık varsa yazınız.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C20DC9" w:rsidR="008C32A5" w:rsidP="008C32A5" w:rsidRDefault="008C32A5" w14:paraId="10156D3D" w14:textId="77777777">
            <w:pPr>
              <w:pStyle w:val="ListeParagraf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4DC63CDA" w14:textId="77777777">
        <w:trPr>
          <w:trHeight w:val="715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74BA355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269DA55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Uygulama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Etkinlik uygulama adımlarını yazınız.</w:t>
            </w:r>
          </w:p>
          <w:p w:rsidR="008C32A5" w:rsidP="00304149" w:rsidRDefault="008C32A5" w14:paraId="08DC1CB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color w:val="333333"/>
                <w:sz w:val="14"/>
                <w:szCs w:val="14"/>
              </w:rPr>
            </w:pPr>
          </w:p>
          <w:p w:rsidR="008C32A5" w:rsidP="00304149" w:rsidRDefault="008C32A5" w14:paraId="7F46A83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color w:val="333333"/>
                <w:sz w:val="14"/>
                <w:szCs w:val="14"/>
              </w:rPr>
            </w:pPr>
          </w:p>
          <w:p w:rsidR="008C32A5" w:rsidP="00304149" w:rsidRDefault="008C32A5" w14:paraId="54AF48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color w:val="333333"/>
                <w:sz w:val="14"/>
                <w:szCs w:val="14"/>
              </w:rPr>
            </w:pPr>
          </w:p>
          <w:p w:rsidR="008C32A5" w:rsidP="00304149" w:rsidRDefault="008C32A5" w14:paraId="637C40B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333333"/>
                <w:sz w:val="14"/>
                <w:szCs w:val="14"/>
              </w:rPr>
            </w:pPr>
          </w:p>
          <w:p w:rsidR="008C32A5" w:rsidP="00304149" w:rsidRDefault="008C32A5" w14:paraId="30CBA8D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... dk.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DD30AE" w:rsidR="008C32A5" w:rsidP="008C32A5" w:rsidRDefault="008C32A5" w14:paraId="1019EDD8" w14:textId="77777777">
            <w:pPr>
              <w:pStyle w:val="ListeParagraf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4574888E" w14:textId="77777777">
        <w:trPr>
          <w:trHeight w:val="715"/>
        </w:trPr>
        <w:tc>
          <w:tcPr>
            <w:tcW w:w="19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491958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1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6C6BCAB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Etkinlik Sonu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Etkinliği tamamladıktan sonra etkinliği özetleme/toparlama/üzerine düşünme ile sonlandırınız.</w:t>
            </w:r>
          </w:p>
          <w:p w:rsidR="008C32A5" w:rsidP="00304149" w:rsidRDefault="008C32A5" w14:paraId="7E4E02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i/>
                <w:iCs/>
                <w:color w:val="333333"/>
                <w:sz w:val="14"/>
                <w:szCs w:val="14"/>
              </w:rPr>
            </w:pPr>
          </w:p>
          <w:p w:rsidR="008C32A5" w:rsidP="00304149" w:rsidRDefault="008C32A5" w14:paraId="11CDCD8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... dk.</w:t>
            </w:r>
          </w:p>
        </w:tc>
        <w:tc>
          <w:tcPr>
            <w:tcW w:w="5224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A426A" w:rsidR="008C32A5" w:rsidP="008C32A5" w:rsidRDefault="008C32A5" w14:paraId="1F52C5A2" w14:textId="77777777">
            <w:pPr>
              <w:pStyle w:val="ListeParagraf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4B97AF1A" w14:textId="77777777">
        <w:trPr>
          <w:trHeight w:val="3333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6B4D21FE" w:rsidRDefault="008C32A5" w14:paraId="22A78BFA" w14:textId="7A27C99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</w:rPr>
              <w:t>Ölçme v</w:t>
            </w: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</w:rPr>
              <w:t>e Değerlendirme</w:t>
            </w:r>
            <w:r w:rsidRPr="6B4D21FE" w:rsidR="5939C1DC">
              <w:rPr>
                <w:rFonts w:ascii="Times New Roman" w:hAnsi="Times New Roman" w:eastAsia="Times New Roman" w:cs="Times New Roman"/>
                <w:b w:val="1"/>
                <w:bCs w:val="1"/>
              </w:rPr>
              <w:t>/</w:t>
            </w:r>
            <w:r w:rsidRPr="6B4D21FE" w:rsidR="5939C1DC">
              <w:rPr>
                <w:rFonts w:ascii="Times New Roman" w:hAnsi="Times New Roman" w:eastAsia="Times New Roman" w:cs="Times New Roman"/>
                <w:b w:val="1"/>
                <w:bCs w:val="1"/>
              </w:rPr>
              <w:t>Öğrenme Kanıtları</w:t>
            </w:r>
          </w:p>
          <w:tbl>
            <w:tblPr>
              <w:tblW w:w="18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15"/>
            </w:tblGrid>
            <w:tr w:rsidR="008C32A5" w:rsidTr="5FDCAC68" w14:paraId="37C9B9A0" w14:textId="77777777">
              <w:trPr>
                <w:trHeight w:val="1740"/>
              </w:trPr>
              <w:tc>
                <w:tcPr>
                  <w:tcW w:w="18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40" w:type="dxa"/>
                    <w:bottom w:w="0" w:type="dxa"/>
                    <w:right w:w="140" w:type="dxa"/>
                  </w:tcMar>
                </w:tcPr>
                <w:p w:rsidR="008C32A5" w:rsidP="00304149" w:rsidRDefault="008C32A5" w14:paraId="10B1A7E0" w14:textId="77777777">
                  <w:pPr>
                    <w:widowControl w:val="0"/>
                    <w:spacing w:before="240" w:line="240" w:lineRule="auto"/>
                    <w:rPr>
                      <w:rFonts w:ascii="Times New Roman" w:hAnsi="Times New Roman" w:eastAsia="Times New Roman" w:cs="Times New Roman"/>
                      <w:i/>
                      <w:iCs/>
                      <w:sz w:val="14"/>
                      <w:szCs w:val="14"/>
                    </w:rPr>
                  </w:pPr>
                  <w:r w:rsidRPr="3AC03E41">
                    <w:rPr>
                      <w:rFonts w:ascii="Times New Roman" w:hAnsi="Times New Roman" w:eastAsia="Times New Roman" w:cs="Times New Roman"/>
                      <w:i/>
                      <w:iCs/>
                      <w:sz w:val="14"/>
                      <w:szCs w:val="14"/>
                    </w:rPr>
                    <w:t>Öğrencinizin etkinlik hedeflerine ulaştığını nasıl anlarsınız?</w:t>
                  </w:r>
                </w:p>
                <w:p w:rsidR="008C32A5" w:rsidP="00304149" w:rsidRDefault="008C32A5" w14:paraId="0A81FCBE" w14:textId="77777777">
                  <w:pPr>
                    <w:widowControl w:val="0"/>
                    <w:spacing w:before="240" w:line="240" w:lineRule="auto"/>
                    <w:rPr>
                      <w:rFonts w:ascii="Times New Roman" w:hAnsi="Times New Roman" w:eastAsia="Times New Roman" w:cs="Times New Roman"/>
                      <w:i/>
                      <w:iCs/>
                      <w:sz w:val="14"/>
                      <w:szCs w:val="14"/>
                    </w:rPr>
                  </w:pPr>
                  <w:r w:rsidRPr="3AC03E41">
                    <w:rPr>
                      <w:rFonts w:ascii="Times New Roman" w:hAnsi="Times New Roman" w:eastAsia="Times New Roman" w:cs="Times New Roman"/>
                      <w:i/>
                      <w:iCs/>
                      <w:sz w:val="14"/>
                      <w:szCs w:val="14"/>
                    </w:rPr>
                    <w:t>Değerlendirme biçimlendirici veya özetleyici olabilir.</w:t>
                  </w:r>
                </w:p>
              </w:tc>
            </w:tr>
          </w:tbl>
          <w:p w:rsidR="008C32A5" w:rsidP="5FDCAC68" w:rsidRDefault="008C32A5" w14:paraId="2E0D1DBC" w14:textId="38D7A28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1155CC"/>
                <w:sz w:val="14"/>
                <w:szCs w:val="14"/>
                <w:u w:val="single"/>
              </w:rPr>
            </w:pPr>
            <w:hyperlink r:id="R4c441da6f3af4b56">
              <w:r w:rsidRPr="5FDCAC68" w:rsidR="77FD8485">
                <w:rPr>
                  <w:rStyle w:val="Kpr"/>
                  <w:rFonts w:ascii="Times New Roman" w:hAnsi="Times New Roman" w:eastAsia="Times New Roman" w:cs="Times New Roman"/>
                  <w:b w:val="1"/>
                  <w:bCs w:val="1"/>
                  <w:color w:val="1155CC"/>
                  <w:sz w:val="14"/>
                  <w:szCs w:val="14"/>
                </w:rPr>
                <w:t>https://meb.ai/UJXzd16</w:t>
              </w:r>
            </w:hyperlink>
          </w:p>
          <w:p w:rsidR="5FDCAC68" w:rsidP="5FDCAC68" w:rsidRDefault="5FDCAC68" w14:paraId="4FE703A0" w14:textId="5A2EEDC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1155CC"/>
                <w:sz w:val="14"/>
                <w:szCs w:val="14"/>
              </w:rPr>
            </w:pPr>
          </w:p>
          <w:p w:rsidR="008C32A5" w:rsidP="00304149" w:rsidRDefault="008C32A5" w14:paraId="483A892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... dk.</w:t>
            </w:r>
          </w:p>
        </w:tc>
        <w:tc>
          <w:tcPr>
            <w:tcW w:w="763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8C32A5" w:rsidRDefault="008C32A5" w14:paraId="08AC0DBD" w14:textId="77777777">
            <w:pPr>
              <w:pStyle w:val="ListeParagraf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498543E4" w14:textId="77777777">
        <w:trPr>
          <w:trHeight w:val="640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6B4D21FE" w:rsidRDefault="008C32A5" w14:paraId="15254F11" w14:textId="7AEA5B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  <w:r w:rsidRPr="6B4D21FE" w:rsidR="008C32A5">
              <w:rPr>
                <w:rFonts w:ascii="Times New Roman" w:hAnsi="Times New Roman" w:eastAsia="Times New Roman" w:cs="Times New Roman"/>
                <w:b w:val="1"/>
                <w:bCs w:val="1"/>
              </w:rPr>
              <w:t>Kaynakça</w:t>
            </w:r>
            <w:r>
              <w:br/>
            </w:r>
            <w:r w:rsidRPr="6B4D21FE" w:rsidR="008C32A5">
              <w:rPr>
                <w:rFonts w:ascii="Times New Roman" w:hAnsi="Times New Roman" w:eastAsia="Times New Roman" w:cs="Times New Roman"/>
                <w:i w:val="1"/>
                <w:iCs w:val="1"/>
                <w:sz w:val="14"/>
                <w:szCs w:val="14"/>
              </w:rPr>
              <w:t>Etkinlikte kullandı</w:t>
            </w:r>
            <w:r w:rsidRPr="6B4D21FE" w:rsidR="008C32A5">
              <w:rPr>
                <w:rFonts w:ascii="Times New Roman" w:hAnsi="Times New Roman" w:eastAsia="Times New Roman" w:cs="Times New Roman"/>
                <w:i w:val="1"/>
                <w:iCs w:val="1"/>
                <w:sz w:val="14"/>
                <w:szCs w:val="14"/>
              </w:rPr>
              <w:t xml:space="preserve">ğınız, ürettiğiniz ve önerdiğiniz tüm görsel, işitsel ve yazılı kaynakları </w:t>
            </w:r>
            <w:r w:rsidRPr="6B4D21FE" w:rsidR="4926D70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4"/>
                <w:szCs w:val="14"/>
              </w:rPr>
              <w:t xml:space="preserve">"Kaynakça Yazım </w:t>
            </w:r>
            <w:r w:rsidRPr="6B4D21FE" w:rsidR="4926D707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4"/>
                <w:szCs w:val="14"/>
              </w:rPr>
              <w:t>Rehberi”ne</w:t>
            </w:r>
            <w:r w:rsidRPr="6B4D21FE" w:rsidR="008C32A5">
              <w:rPr>
                <w:rFonts w:ascii="Times New Roman" w:hAnsi="Times New Roman" w:eastAsia="Times New Roman" w:cs="Times New Roman"/>
                <w:i w:val="1"/>
                <w:iCs w:val="1"/>
                <w:sz w:val="14"/>
                <w:szCs w:val="14"/>
              </w:rPr>
              <w:t xml:space="preserve"> uygun şekild</w:t>
            </w:r>
            <w:r w:rsidRPr="6B4D21FE" w:rsidR="008C32A5">
              <w:rPr>
                <w:rFonts w:ascii="Times New Roman" w:hAnsi="Times New Roman" w:eastAsia="Times New Roman" w:cs="Times New Roman"/>
                <w:i w:val="1"/>
                <w:iCs w:val="1"/>
                <w:sz w:val="14"/>
                <w:szCs w:val="14"/>
              </w:rPr>
              <w:t xml:space="preserve">e belirtiniz. </w:t>
            </w:r>
          </w:p>
        </w:tc>
        <w:tc>
          <w:tcPr>
            <w:tcW w:w="763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5356F1C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="008C32A5" w:rsidTr="6B4D21FE" w14:paraId="26C7819D" w14:textId="77777777">
        <w:trPr>
          <w:trHeight w:val="715"/>
        </w:trPr>
        <w:tc>
          <w:tcPr>
            <w:tcW w:w="198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C32A5" w:rsidP="00304149" w:rsidRDefault="008C32A5" w14:paraId="188A664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3AC03E41">
              <w:rPr>
                <w:rFonts w:ascii="Times New Roman" w:hAnsi="Times New Roman" w:eastAsia="Times New Roman" w:cs="Times New Roman"/>
                <w:b/>
                <w:bCs/>
              </w:rPr>
              <w:t>Ekler</w:t>
            </w:r>
            <w:r>
              <w:br/>
            </w:r>
            <w:r w:rsidRPr="3AC03E41">
              <w:rPr>
                <w:rFonts w:ascii="Times New Roman" w:hAnsi="Times New Roman" w:eastAsia="Times New Roman" w:cs="Times New Roman"/>
                <w:i/>
                <w:iCs/>
                <w:sz w:val="14"/>
                <w:szCs w:val="14"/>
              </w:rPr>
              <w:t>Etkinlikte kullanılacak değerlendirme ölçeği, form, materyal vb. ekleyiniz</w:t>
            </w:r>
            <w:r w:rsidRPr="3AC03E41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14"/>
                <w:szCs w:val="14"/>
              </w:rPr>
              <w:t xml:space="preserve">. </w:t>
            </w:r>
          </w:p>
        </w:tc>
        <w:tc>
          <w:tcPr>
            <w:tcW w:w="7635" w:type="dxa"/>
            <w:gridSpan w:val="3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C32A5" w:rsidP="00304149" w:rsidRDefault="008C32A5" w14:paraId="1083AE6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 w:rsidRPr="008159EF" w:rsidR="008C32A5" w:rsidP="008159EF" w:rsidRDefault="008C32A5" w14:paraId="6D108F74" w14:textId="77777777"/>
    <w:sectPr w:rsidRPr="008159EF" w:rsidR="008C32A5" w:rsidSect="008C32A5">
      <w:headerReference w:type="default" r:id="rId13"/>
      <w:headerReference w:type="first" r:id="rId14"/>
      <w:pgSz w:w="11906" w:h="16838" w:orient="portrait" w:code="9"/>
      <w:pgMar w:top="1418" w:right="1418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2015" w:rsidRDefault="00152015" w14:paraId="2B240946" w14:textId="77777777">
      <w:pPr>
        <w:spacing w:line="240" w:lineRule="auto"/>
      </w:pPr>
      <w:r>
        <w:separator/>
      </w:r>
    </w:p>
  </w:endnote>
  <w:endnote w:type="continuationSeparator" w:id="0">
    <w:p w:rsidR="00152015" w:rsidRDefault="00152015" w14:paraId="186C2BC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2015" w:rsidRDefault="00152015" w14:paraId="0607C4C0" w14:textId="77777777">
      <w:pPr>
        <w:spacing w:line="240" w:lineRule="auto"/>
      </w:pPr>
      <w:r>
        <w:separator/>
      </w:r>
    </w:p>
  </w:footnote>
  <w:footnote w:type="continuationSeparator" w:id="0">
    <w:p w:rsidR="00152015" w:rsidRDefault="00152015" w14:paraId="54AA1E9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706F7D" w:rsidR="00EF36A5" w:rsidP="00706F7D" w:rsidRDefault="00706F7D" w14:paraId="65D0DBAC" w14:textId="404BBB44">
    <w:pPr>
      <w:pStyle w:val="stBilgi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E80695" wp14:editId="7FCC099F">
              <wp:simplePos x="0" y="0"/>
              <wp:positionH relativeFrom="column">
                <wp:posOffset>-431800</wp:posOffset>
              </wp:positionH>
              <wp:positionV relativeFrom="paragraph">
                <wp:posOffset>406400</wp:posOffset>
              </wp:positionV>
              <wp:extent cx="0" cy="9423977"/>
              <wp:effectExtent l="19050" t="0" r="19050" b="25400"/>
              <wp:wrapNone/>
              <wp:docPr id="1" name="Düz Bağlayıcı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423977"/>
                      </a:xfrm>
                      <a:prstGeom prst="line">
                        <a:avLst/>
                      </a:prstGeom>
                      <a:ln w="38100">
                        <a:solidFill>
                          <a:srgbClr val="1BCFC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Düz Bağlayıcı 1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bcfc9" strokeweight="3pt" from="-34pt,32pt" to="-34pt,774.05pt" w14:anchorId="3101F1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XNwQEAAN8DAAAOAAAAZHJzL2Uyb0RvYy54bWysU8tu2zAQvBfIPxC8x5KcookFywHqwL0U&#10;bdCkH0BTS4sAXyBZS/77LilZDtKiQIJeKHK5Mzs7XK3vB63IEXyQ1jS0WpSUgOG2lebQ0J/Pu+s7&#10;SkJkpmXKGmjoCQK931x9WPeuhqXtrGrBEyQxoe5dQ7sYXV0UgXegWVhYBwYvhfWaRTz6Q9F61iO7&#10;VsWyLD8VvfWt85ZDCBh9GC/pJvMLATx+FyJAJKqhqC3m1ed1n9Zis2b1wTPXST7JYO9QoZk0WHSm&#10;emCRkV9e/kGlJfc2WBEX3OrCCiE55B6wm6p81c1TxxzkXtCc4Gabwv+j5d+OW/Po0YbehTq4R5+6&#10;GITX6Yv6yJDNOs1mwRAJH4Mco6uPy5vV7W0ysrgAnQ/xC1hN0qahSprUB6vZ8WuIY+o5JYWVIX1D&#10;b+6qssxpwSrZ7qRS6TL4w36rPDkyfMPq83a3XU3VXqRhbWVQwqWLvIsnBWOBHyCIbFF3NVZIAwYz&#10;LeMcTKwmXmUwO8EESpiBk7R/Aaf8BIU8fG8Bz4hc2Zo4g7U01v9NdhzOksWYf3Zg7DtZsLftKb9v&#10;tganKL/TNPFpTF+eM/zyX25+AwAA//8DAFBLAwQUAAYACAAAACEA9ORI0N8AAAALAQAADwAAAGRy&#10;cy9kb3ducmV2LnhtbEyPQUvEMBCF74L/IYzgbTddWWuoTRcVFkRQcFW8psnYlm0mpUl3u//eEQ96&#10;Gmbe4833ys3se3HAMXaBNKyWGQgkG1xHjYb3t+1CgYjJkDN9INRwwgib6vysNIULR3rFwy41gkMo&#10;FkZDm9JQSBlti97EZRiQWPsKozeJ17GRbjRHDve9vMqyXHrTEX9ozYAPLdr9bvIa7Ieyn/sn9bit&#10;1Q3N2enl/nmctL68mO9uQSSc058ZfvAZHSpmqsNELopewyJX3CVpyNc82fB7qNl5vVYrkFUp/3eo&#10;vgEAAP//AwBQSwECLQAUAAYACAAAACEAtoM4kv4AAADhAQAAEwAAAAAAAAAAAAAAAAAAAAAAW0Nv&#10;bnRlbnRfVHlwZXNdLnhtbFBLAQItABQABgAIAAAAIQA4/SH/1gAAAJQBAAALAAAAAAAAAAAAAAAA&#10;AC8BAABfcmVscy8ucmVsc1BLAQItABQABgAIAAAAIQC48LXNwQEAAN8DAAAOAAAAAAAAAAAAAAAA&#10;AC4CAABkcnMvZTJvRG9jLnhtbFBLAQItABQABgAIAAAAIQD05EjQ3wAAAAsBAAAPAAAAAAAAAAAA&#10;AAAAABsEAABkcnMvZG93bnJldi54bWxQSwUGAAAAAAQABADzAAAAJwUAAAAA&#10;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16sdtfl w16du wp14">
  <w:p w:rsidR="00635F3B" w:rsidP="00706F7D" w:rsidRDefault="00AE0B58" w14:paraId="1E85AB50" w14:textId="2CD83C23">
    <w:pPr>
      <w:pStyle w:val="stBilgi"/>
      <w:tabs>
        <w:tab w:val="clear" w:pos="4680"/>
        <w:tab w:val="clear" w:pos="9360"/>
        <w:tab w:val="left" w:pos="5900"/>
        <w:tab w:val="left" w:pos="7190"/>
      </w:tabs>
    </w:pPr>
    <w:r>
      <w:rPr>
        <w:noProof/>
      </w:rPr>
      <w:drawing>
        <wp:anchor distT="0" distB="0" distL="114300" distR="114300" simplePos="0" relativeHeight="251660288" behindDoc="0" locked="0" layoutInCell="1" allowOverlap="1" wp14:anchorId="56A8CCBC" wp14:editId="6C531026">
          <wp:simplePos x="0" y="0"/>
          <wp:positionH relativeFrom="column">
            <wp:posOffset>5732970</wp:posOffset>
          </wp:positionH>
          <wp:positionV relativeFrom="paragraph">
            <wp:posOffset>-5715</wp:posOffset>
          </wp:positionV>
          <wp:extent cx="774700" cy="1250950"/>
          <wp:effectExtent l="0" t="0" r="6350" b="635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250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3" behindDoc="0" locked="0" layoutInCell="1" allowOverlap="1" wp14:anchorId="3C7ABB2D" wp14:editId="1919E672">
          <wp:simplePos x="0" y="0"/>
          <wp:positionH relativeFrom="column">
            <wp:posOffset>-905321</wp:posOffset>
          </wp:positionH>
          <wp:positionV relativeFrom="paragraph">
            <wp:posOffset>-476759</wp:posOffset>
          </wp:positionV>
          <wp:extent cx="7584141" cy="2115532"/>
          <wp:effectExtent l="0" t="0" r="0" b="0"/>
          <wp:wrapNone/>
          <wp:docPr id="4" name="Resi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552" cy="21251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35F3B" w:rsidP="00706F7D" w:rsidRDefault="00AE0B58" w14:paraId="524C5280" w14:textId="2C605B3C">
    <w:pPr>
      <w:pStyle w:val="stBilgi"/>
      <w:tabs>
        <w:tab w:val="clear" w:pos="4680"/>
        <w:tab w:val="clear" w:pos="9360"/>
        <w:tab w:val="left" w:pos="5900"/>
        <w:tab w:val="left" w:pos="71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11DD8C" wp14:editId="796960F8">
              <wp:simplePos x="0" y="0"/>
              <wp:positionH relativeFrom="column">
                <wp:posOffset>-429895</wp:posOffset>
              </wp:positionH>
              <wp:positionV relativeFrom="paragraph">
                <wp:posOffset>195383</wp:posOffset>
              </wp:positionV>
              <wp:extent cx="0" cy="9423977"/>
              <wp:effectExtent l="19050" t="0" r="19050" b="25400"/>
              <wp:wrapNone/>
              <wp:docPr id="5" name="Düz Bağlayıcı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423977"/>
                      </a:xfrm>
                      <a:prstGeom prst="line">
                        <a:avLst/>
                      </a:prstGeom>
                      <a:ln w="38100">
                        <a:solidFill>
                          <a:srgbClr val="1BCFC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<w:pict>
            <v:line id="Düz Bağlayıcı 5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bcfc9" strokeweight="3pt" from="-33.85pt,15.4pt" to="-33.85pt,757.45pt" w14:anchorId="08324A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LXNwQEAAN8DAAAOAAAAZHJzL2Uyb0RvYy54bWysU8tu2zAQvBfIPxC8x5KcookFywHqwL0U&#10;bdCkH0BTS4sAXyBZS/77LilZDtKiQIJeKHK5Mzs7XK3vB63IEXyQ1jS0WpSUgOG2lebQ0J/Pu+s7&#10;SkJkpmXKGmjoCQK931x9WPeuhqXtrGrBEyQxoe5dQ7sYXV0UgXegWVhYBwYvhfWaRTz6Q9F61iO7&#10;VsWyLD8VvfWt85ZDCBh9GC/pJvMLATx+FyJAJKqhqC3m1ed1n9Zis2b1wTPXST7JYO9QoZk0WHSm&#10;emCRkV9e/kGlJfc2WBEX3OrCCiE55B6wm6p81c1TxxzkXtCc4Gabwv+j5d+OW/Po0YbehTq4R5+6&#10;GITX6Yv6yJDNOs1mwRAJH4Mco6uPy5vV7W0ysrgAnQ/xC1hN0qahSprUB6vZ8WuIY+o5JYWVIX1D&#10;b+6qssxpwSrZ7qRS6TL4w36rPDkyfMPq83a3XU3VXqRhbWVQwqWLvIsnBWOBHyCIbFF3NVZIAwYz&#10;LeMcTKwmXmUwO8EESpiBk7R/Aaf8BIU8fG8Bz4hc2Zo4g7U01v9NdhzOksWYf3Zg7DtZsLftKb9v&#10;tganKL/TNPFpTF+eM/zyX25+AwAA//8DAFBLAwQUAAYACAAAACEAuFsGTeAAAAALAQAADwAAAGRy&#10;cy9kb3ducmV2LnhtbEyPXUvDMBSG7wX/QziCd1syP9Zamw4VBiIoODe8TZPYljUnJUm37t97xAu9&#10;POc8vOd5y9XkenawIXYeJSzmAphF7U2HjYTtx3qWA4tJoVG9RyvhZCOsqvOzUhXGH/HdHjapYRSC&#10;sVAS2pSGgvOoW+tUnPvBIt2+fHAq0RgaboI6Urjr+ZUQS+5Uh/ShVYN9aq3eb0YnQe9y/bl/yZ/X&#10;dZ7hJE5vj69hlPLyYnq4B5bslP5g+NEndajIqfYjmsh6CbNllhEq4VpQBQJ+FzWRt4ubO+BVyf93&#10;qL4BAAD//wMAUEsBAi0AFAAGAAgAAAAhALaDOJL+AAAA4QEAABMAAAAAAAAAAAAAAAAAAAAAAFtD&#10;b250ZW50X1R5cGVzXS54bWxQSwECLQAUAAYACAAAACEAOP0h/9YAAACUAQAACwAAAAAAAAAAAAAA&#10;AAAvAQAAX3JlbHMvLnJlbHNQSwECLQAUAAYACAAAACEAuPC1zcEBAADfAwAADgAAAAAAAAAAAAAA&#10;AAAuAgAAZHJzL2Uyb0RvYy54bWxQSwECLQAUAAYACAAAACEAuFsGTeAAAAALAQAADwAAAAAAAAAA&#10;AAAAAAAbBAAAZHJzL2Rvd25yZXYueG1sUEsFBgAAAAAEAAQA8wAAACgFAAAAAA==&#10;">
              <v:stroke joinstyle="miter"/>
            </v:line>
          </w:pict>
        </mc:Fallback>
      </mc:AlternateContent>
    </w:r>
  </w:p>
  <w:p w:rsidR="00635F3B" w:rsidP="00706F7D" w:rsidRDefault="00AE0B58" w14:paraId="33578EA9" w14:textId="5E3EDAE5">
    <w:pPr>
      <w:pStyle w:val="stBilgi"/>
      <w:tabs>
        <w:tab w:val="clear" w:pos="4680"/>
        <w:tab w:val="clear" w:pos="9360"/>
        <w:tab w:val="left" w:pos="5900"/>
        <w:tab w:val="left" w:pos="71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D5EAE3E" wp14:editId="6EA829C9">
              <wp:simplePos x="0" y="0"/>
              <wp:positionH relativeFrom="column">
                <wp:posOffset>-539750</wp:posOffset>
              </wp:positionH>
              <wp:positionV relativeFrom="paragraph">
                <wp:posOffset>124765</wp:posOffset>
              </wp:positionV>
              <wp:extent cx="4356100" cy="977900"/>
              <wp:effectExtent l="0" t="0" r="0" b="0"/>
              <wp:wrapNone/>
              <wp:docPr id="2" name="Metin Kutusu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6100" cy="977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C66CA" w:rsidR="00706F7D" w:rsidP="00706F7D" w:rsidRDefault="00706F7D" w14:paraId="55206566" w14:textId="77777777">
                          <w:pPr>
                            <w:jc w:val="center"/>
                            <w:rPr>
                              <w:rFonts w:ascii="Calibri" w:hAnsi="Calibri" w:eastAsia="Times New Roman" w:cs="Calibri"/>
                              <w:b/>
                              <w:bCs/>
                              <w:color w:val="3C5895"/>
                              <w:sz w:val="36"/>
                              <w:szCs w:val="36"/>
                            </w:rPr>
                          </w:pPr>
                          <w:r w:rsidRPr="00DC66CA">
                            <w:rPr>
                              <w:rFonts w:ascii="Calibri" w:hAnsi="Calibri" w:eastAsia="Times New Roman" w:cs="Calibri"/>
                              <w:b/>
                              <w:bCs/>
                              <w:color w:val="3C5895"/>
                              <w:sz w:val="36"/>
                              <w:szCs w:val="36"/>
                            </w:rPr>
                            <w:t>YENİLİKÇİ SINIFLARDA AKTİF ÖĞRENME</w:t>
                          </w:r>
                        </w:p>
                        <w:p w:rsidRPr="00DC66CA" w:rsidR="00706F7D" w:rsidP="00706F7D" w:rsidRDefault="00706F7D" w14:paraId="56DEE6ED" w14:textId="77777777">
                          <w:pPr>
                            <w:jc w:val="center"/>
                            <w:rPr>
                              <w:rFonts w:ascii="Calibri" w:hAnsi="Calibri" w:eastAsia="Times New Roman" w:cs="Calibri"/>
                              <w:b/>
                              <w:bCs/>
                              <w:color w:val="3C5895"/>
                              <w:sz w:val="36"/>
                              <w:szCs w:val="36"/>
                            </w:rPr>
                          </w:pPr>
                          <w:r w:rsidRPr="00DC66CA">
                            <w:rPr>
                              <w:rFonts w:ascii="Calibri" w:hAnsi="Calibri" w:eastAsia="Times New Roman" w:cs="Calibri"/>
                              <w:b/>
                              <w:bCs/>
                              <w:color w:val="3C5895"/>
                              <w:sz w:val="36"/>
                              <w:szCs w:val="36"/>
                            </w:rPr>
                            <w:t>ETKİNLİK ŞABLONU</w:t>
                          </w:r>
                        </w:p>
                        <w:p w:rsidRPr="00DC66CA" w:rsidR="00706F7D" w:rsidP="00706F7D" w:rsidRDefault="00706F7D" w14:paraId="404DE904" w14:textId="77777777">
                          <w:pPr>
                            <w:rPr>
                              <w:rFonts w:ascii="Times New Roman" w:hAnsi="Times New Roman" w:eastAsia="Times New Roman" w:cs="Times New Roman"/>
                              <w:sz w:val="36"/>
                              <w:szCs w:val="36"/>
                            </w:rPr>
                          </w:pPr>
                        </w:p>
                        <w:p w:rsidRPr="00DC66CA" w:rsidR="00706F7D" w:rsidP="00706F7D" w:rsidRDefault="00706F7D" w14:paraId="07F10CE8" w14:textId="77777777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svg="http://schemas.microsoft.com/office/drawing/2016/SVG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6D5EAE3E">
              <v:stroke joinstyle="miter"/>
              <v:path gradientshapeok="t" o:connecttype="rect"/>
            </v:shapetype>
            <v:shape id="Metin Kutusu 2" style="position:absolute;margin-left:-42.5pt;margin-top:9.8pt;width:343pt;height:7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QlFwIAACwEAAAOAAAAZHJzL2Uyb0RvYy54bWysU8lu2zAQvRfoPxC815IdL7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x3WQ6TDHEMTafzeZoY5nk+rexzn8TUJNg5NQiLREt&#10;dtw436WeU0IzDetKqUiN0qTJ6fRuksYfLhEsrjT2uM4aLN/u2n6BHRQn3MtCR7kzfF1h8w1z/pVZ&#10;5BjnRd36FzykAmwCvUVJCfbX3+5DPkKPUUoa1ExO3c8Ds4IS9V0jKfPheBxEFp3xZDZCx95GdrcR&#10;fagfAWU5xBdieDRDvldnU1qo31Heq9AVQ0xz7J1TfzYffadkfB5crFYxCWVlmN/oreGhdIAzQPvW&#10;vjNrevw9MvcMZ3Wx7AMNXW5HxOrgQVaRowBwh2qPO0oystw/n6D5Wz9mXR/58jcAAAD//wMAUEsD&#10;BBQABgAIAAAAIQACzJJw4QAAAAoBAAAPAAAAZHJzL2Rvd25yZXYueG1sTI/BTsMwEETvSPyDtUjc&#10;WqdFDSHEqapIFRKCQ0sv3Jx4m0TY6xC7beDrWU5w3JnR7JtiPTkrzjiG3pOCxTwBgdR401Or4PC2&#10;nWUgQtRktPWECr4wwLq8vip0bvyFdnjex1ZwCYVcK+hiHHIpQ9Oh02HuByT2jn50OvI5ttKM+sLl&#10;zsplkqTS6Z74Q6cHrDpsPvYnp+C52r7qXb102betnl6Om+Hz8L5S6vZm2jyCiDjFvzD84jM6lMxU&#10;+xOZIKyCWbbiLZGNhxQEB9JkwULNwv1dCrIs5P8J5Q8AAAD//wMAUEsBAi0AFAAGAAgAAAAhALaD&#10;OJL+AAAA4QEAABMAAAAAAAAAAAAAAAAAAAAAAFtDb250ZW50X1R5cGVzXS54bWxQSwECLQAUAAYA&#10;CAAAACEAOP0h/9YAAACUAQAACwAAAAAAAAAAAAAAAAAvAQAAX3JlbHMvLnJlbHNQSwECLQAUAAYA&#10;CAAAACEAX5e0JRcCAAAsBAAADgAAAAAAAAAAAAAAAAAuAgAAZHJzL2Uyb0RvYy54bWxQSwECLQAU&#10;AAYACAAAACEAAsyScOEAAAAKAQAADwAAAAAAAAAAAAAAAABxBAAAZHJzL2Rvd25yZXYueG1sUEsF&#10;BgAAAAAEAAQA8wAAAH8FAAAAAA==&#10;">
              <v:textbox>
                <w:txbxContent>
                  <w:p w:rsidRPr="00DC66CA" w:rsidR="00706F7D" w:rsidP="00706F7D" w:rsidRDefault="00706F7D" w14:paraId="55206566" w14:textId="77777777">
                    <w:pPr>
                      <w:jc w:val="center"/>
                      <w:rPr>
                        <w:rFonts w:ascii="Calibri" w:hAnsi="Calibri" w:eastAsia="Times New Roman" w:cs="Calibri"/>
                        <w:b/>
                        <w:bCs/>
                        <w:color w:val="3C5895"/>
                        <w:sz w:val="36"/>
                        <w:szCs w:val="36"/>
                      </w:rPr>
                    </w:pPr>
                    <w:r w:rsidRPr="00DC66CA">
                      <w:rPr>
                        <w:rFonts w:ascii="Calibri" w:hAnsi="Calibri" w:eastAsia="Times New Roman" w:cs="Calibri"/>
                        <w:b/>
                        <w:bCs/>
                        <w:color w:val="3C5895"/>
                        <w:sz w:val="36"/>
                        <w:szCs w:val="36"/>
                      </w:rPr>
                      <w:t>YENİLİKÇİ SINIFLARDA AKTİF ÖĞRENME</w:t>
                    </w:r>
                  </w:p>
                  <w:p w:rsidRPr="00DC66CA" w:rsidR="00706F7D" w:rsidP="00706F7D" w:rsidRDefault="00706F7D" w14:paraId="56DEE6ED" w14:textId="77777777">
                    <w:pPr>
                      <w:jc w:val="center"/>
                      <w:rPr>
                        <w:rFonts w:ascii="Calibri" w:hAnsi="Calibri" w:eastAsia="Times New Roman" w:cs="Calibri"/>
                        <w:b/>
                        <w:bCs/>
                        <w:color w:val="3C5895"/>
                        <w:sz w:val="36"/>
                        <w:szCs w:val="36"/>
                      </w:rPr>
                    </w:pPr>
                    <w:r w:rsidRPr="00DC66CA">
                      <w:rPr>
                        <w:rFonts w:ascii="Calibri" w:hAnsi="Calibri" w:eastAsia="Times New Roman" w:cs="Calibri"/>
                        <w:b/>
                        <w:bCs/>
                        <w:color w:val="3C5895"/>
                        <w:sz w:val="36"/>
                        <w:szCs w:val="36"/>
                      </w:rPr>
                      <w:t>ETKİNLİK ŞABLONU</w:t>
                    </w:r>
                  </w:p>
                  <w:p w:rsidRPr="00DC66CA" w:rsidR="00706F7D" w:rsidP="00706F7D" w:rsidRDefault="00706F7D" w14:paraId="404DE904" w14:textId="77777777">
                    <w:pPr>
                      <w:rPr>
                        <w:rFonts w:ascii="Times New Roman" w:hAnsi="Times New Roman" w:eastAsia="Times New Roman" w:cs="Times New Roman"/>
                        <w:sz w:val="36"/>
                        <w:szCs w:val="36"/>
                      </w:rPr>
                    </w:pPr>
                  </w:p>
                  <w:p w:rsidRPr="00DC66CA" w:rsidR="00706F7D" w:rsidP="00706F7D" w:rsidRDefault="00706F7D" w14:paraId="07F10CE8" w14:textId="77777777">
                    <w:pPr>
                      <w:rPr>
                        <w:sz w:val="36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635F3B" w:rsidP="00706F7D" w:rsidRDefault="00635F3B" w14:paraId="05C9C268" w14:textId="437E47C2">
    <w:pPr>
      <w:pStyle w:val="stBilgi"/>
      <w:tabs>
        <w:tab w:val="clear" w:pos="4680"/>
        <w:tab w:val="clear" w:pos="9360"/>
        <w:tab w:val="left" w:pos="5900"/>
        <w:tab w:val="left" w:pos="7190"/>
      </w:tabs>
    </w:pPr>
  </w:p>
  <w:p w:rsidR="00635F3B" w:rsidP="00706F7D" w:rsidRDefault="00635F3B" w14:paraId="65F03FF9" w14:textId="77D22272">
    <w:pPr>
      <w:pStyle w:val="stBilgi"/>
      <w:tabs>
        <w:tab w:val="clear" w:pos="4680"/>
        <w:tab w:val="clear" w:pos="9360"/>
        <w:tab w:val="left" w:pos="5900"/>
        <w:tab w:val="left" w:pos="7190"/>
      </w:tabs>
    </w:pPr>
  </w:p>
  <w:p w:rsidR="00635F3B" w:rsidP="00706F7D" w:rsidRDefault="00635F3B" w14:paraId="5A584FC2" w14:textId="0438394D">
    <w:pPr>
      <w:pStyle w:val="stBilgi"/>
      <w:tabs>
        <w:tab w:val="clear" w:pos="4680"/>
        <w:tab w:val="clear" w:pos="9360"/>
        <w:tab w:val="left" w:pos="5900"/>
        <w:tab w:val="left" w:pos="7190"/>
      </w:tabs>
    </w:pPr>
  </w:p>
  <w:p w:rsidR="00635F3B" w:rsidP="00706F7D" w:rsidRDefault="00635F3B" w14:paraId="48ADCDF0" w14:textId="5236F920">
    <w:pPr>
      <w:pStyle w:val="stBilgi"/>
      <w:tabs>
        <w:tab w:val="clear" w:pos="4680"/>
        <w:tab w:val="clear" w:pos="9360"/>
        <w:tab w:val="left" w:pos="5900"/>
        <w:tab w:val="left" w:pos="7190"/>
      </w:tabs>
    </w:pPr>
  </w:p>
  <w:p w:rsidR="00635F3B" w:rsidP="00706F7D" w:rsidRDefault="00635F3B" w14:paraId="0E70C24A" w14:textId="1A99DCD5">
    <w:pPr>
      <w:pStyle w:val="stBilgi"/>
      <w:tabs>
        <w:tab w:val="clear" w:pos="4680"/>
        <w:tab w:val="clear" w:pos="9360"/>
        <w:tab w:val="left" w:pos="5900"/>
        <w:tab w:val="left" w:pos="7190"/>
      </w:tabs>
    </w:pPr>
  </w:p>
  <w:p w:rsidR="00635F3B" w:rsidP="00706F7D" w:rsidRDefault="00635F3B" w14:paraId="4CCE227E" w14:textId="7053E55A">
    <w:pPr>
      <w:pStyle w:val="stBilgi"/>
      <w:tabs>
        <w:tab w:val="clear" w:pos="4680"/>
        <w:tab w:val="clear" w:pos="9360"/>
        <w:tab w:val="left" w:pos="5900"/>
        <w:tab w:val="left" w:pos="7190"/>
      </w:tabs>
    </w:pPr>
  </w:p>
  <w:p w:rsidR="00706F7D" w:rsidP="00706F7D" w:rsidRDefault="00706F7D" w14:paraId="2E361F62" w14:textId="56185A35">
    <w:pPr>
      <w:pStyle w:val="stBilgi"/>
      <w:tabs>
        <w:tab w:val="clear" w:pos="4680"/>
        <w:tab w:val="clear" w:pos="9360"/>
        <w:tab w:val="left" w:pos="5900"/>
        <w:tab w:val="left" w:pos="7190"/>
      </w:tabs>
    </w:pPr>
    <w:r>
      <w:tab/>
    </w:r>
    <w:r>
      <w:tab/>
    </w:r>
  </w:p>
  <w:p w:rsidR="00706F7D" w:rsidRDefault="00706F7D" w14:paraId="301E5FA9" w14:textId="66FAA2A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E99E6"/>
    <w:multiLevelType w:val="hybridMultilevel"/>
    <w:tmpl w:val="38F8F082"/>
    <w:lvl w:ilvl="0" w:tplc="35CA08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2AD1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DC3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B6D1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DADD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209B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ACA4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D6C1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ACF4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EA6366E"/>
    <w:multiLevelType w:val="hybridMultilevel"/>
    <w:tmpl w:val="AC84E2B2"/>
    <w:lvl w:ilvl="0" w:tplc="7F5C6A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DE9D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767B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A2E6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5AD1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3C9D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0000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12E0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7E31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1FBAAB7"/>
    <w:multiLevelType w:val="hybridMultilevel"/>
    <w:tmpl w:val="F4F609F2"/>
    <w:lvl w:ilvl="0" w:tplc="E5D498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26E4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E6E3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8C0A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6662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DE32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A635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22F4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142C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CA95284"/>
    <w:multiLevelType w:val="hybridMultilevel"/>
    <w:tmpl w:val="8DB4B09E"/>
    <w:lvl w:ilvl="0" w:tplc="45B4A1B2">
      <w:start w:val="1"/>
      <w:numFmt w:val="bullet"/>
      <w:pStyle w:val="ListeMaddemi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6C7887"/>
    <w:multiLevelType w:val="hybridMultilevel"/>
    <w:tmpl w:val="710090B2"/>
    <w:lvl w:ilvl="0" w:tplc="8458AB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7C79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A634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00F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641E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0260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569B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CEBB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24CE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B47FBCC"/>
    <w:multiLevelType w:val="hybridMultilevel"/>
    <w:tmpl w:val="5FC8F352"/>
    <w:lvl w:ilvl="0" w:tplc="2862A6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18CE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6A45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4447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7E4D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D89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649B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A0DF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14C5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DEEA69C"/>
    <w:multiLevelType w:val="hybridMultilevel"/>
    <w:tmpl w:val="B7744D56"/>
    <w:lvl w:ilvl="0" w:tplc="514079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08D3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AF3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4A9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D41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96F5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14D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AA4F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4411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E09867C"/>
    <w:multiLevelType w:val="hybridMultilevel"/>
    <w:tmpl w:val="14E62EC8"/>
    <w:lvl w:ilvl="0" w:tplc="F51CC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2A05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1A14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544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50B4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FA86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CA2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9EBA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7C57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90749849">
    <w:abstractNumId w:val="0"/>
  </w:num>
  <w:num w:numId="2" w16cid:durableId="1718820826">
    <w:abstractNumId w:val="1"/>
  </w:num>
  <w:num w:numId="3" w16cid:durableId="13465578">
    <w:abstractNumId w:val="5"/>
  </w:num>
  <w:num w:numId="4" w16cid:durableId="730808949">
    <w:abstractNumId w:val="9"/>
  </w:num>
  <w:num w:numId="5" w16cid:durableId="1835413009">
    <w:abstractNumId w:val="7"/>
  </w:num>
  <w:num w:numId="6" w16cid:durableId="1430471146">
    <w:abstractNumId w:val="3"/>
  </w:num>
  <w:num w:numId="7" w16cid:durableId="28771696">
    <w:abstractNumId w:val="2"/>
  </w:num>
  <w:num w:numId="8" w16cid:durableId="1371690694">
    <w:abstractNumId w:val="8"/>
  </w:num>
  <w:num w:numId="9" w16cid:durableId="876042997">
    <w:abstractNumId w:val="6"/>
  </w:num>
  <w:num w:numId="10" w16cid:durableId="869955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DateAndTime/>
  <w:displayBackgroundShape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EF"/>
    <w:rsid w:val="000052CA"/>
    <w:rsid w:val="0001495E"/>
    <w:rsid w:val="0001626D"/>
    <w:rsid w:val="00035454"/>
    <w:rsid w:val="00143A49"/>
    <w:rsid w:val="00152015"/>
    <w:rsid w:val="001647D2"/>
    <w:rsid w:val="001C0C8B"/>
    <w:rsid w:val="00207C3E"/>
    <w:rsid w:val="00254C40"/>
    <w:rsid w:val="002E0B9C"/>
    <w:rsid w:val="002E28DD"/>
    <w:rsid w:val="002E6287"/>
    <w:rsid w:val="002F50B6"/>
    <w:rsid w:val="002F5C16"/>
    <w:rsid w:val="0030023C"/>
    <w:rsid w:val="00303AE1"/>
    <w:rsid w:val="00356B4D"/>
    <w:rsid w:val="00385963"/>
    <w:rsid w:val="003949BD"/>
    <w:rsid w:val="003A7454"/>
    <w:rsid w:val="003E09D3"/>
    <w:rsid w:val="004129B7"/>
    <w:rsid w:val="004D61A7"/>
    <w:rsid w:val="00524B92"/>
    <w:rsid w:val="0053630E"/>
    <w:rsid w:val="00560F76"/>
    <w:rsid w:val="0057184E"/>
    <w:rsid w:val="00576154"/>
    <w:rsid w:val="005866F3"/>
    <w:rsid w:val="00591FFE"/>
    <w:rsid w:val="005D233F"/>
    <w:rsid w:val="005E431B"/>
    <w:rsid w:val="00601D94"/>
    <w:rsid w:val="00616D64"/>
    <w:rsid w:val="00635F3B"/>
    <w:rsid w:val="00636C34"/>
    <w:rsid w:val="00662BBB"/>
    <w:rsid w:val="006A69AC"/>
    <w:rsid w:val="006B24AE"/>
    <w:rsid w:val="006B7784"/>
    <w:rsid w:val="006C7271"/>
    <w:rsid w:val="006F16F0"/>
    <w:rsid w:val="00706F7D"/>
    <w:rsid w:val="007520BE"/>
    <w:rsid w:val="0079512F"/>
    <w:rsid w:val="007A5672"/>
    <w:rsid w:val="007F2C7A"/>
    <w:rsid w:val="008159EF"/>
    <w:rsid w:val="00827425"/>
    <w:rsid w:val="00895E9D"/>
    <w:rsid w:val="008C32A5"/>
    <w:rsid w:val="00905F82"/>
    <w:rsid w:val="009B6390"/>
    <w:rsid w:val="009B78DA"/>
    <w:rsid w:val="009D7BE2"/>
    <w:rsid w:val="00A448C1"/>
    <w:rsid w:val="00A505FB"/>
    <w:rsid w:val="00A743FB"/>
    <w:rsid w:val="00AA1BC1"/>
    <w:rsid w:val="00AA45E8"/>
    <w:rsid w:val="00AA7AA0"/>
    <w:rsid w:val="00AB4981"/>
    <w:rsid w:val="00AE0B58"/>
    <w:rsid w:val="00B42C86"/>
    <w:rsid w:val="00B43495"/>
    <w:rsid w:val="00B5742F"/>
    <w:rsid w:val="00B637D2"/>
    <w:rsid w:val="00B64C6A"/>
    <w:rsid w:val="00B70211"/>
    <w:rsid w:val="00B7067C"/>
    <w:rsid w:val="00B946CD"/>
    <w:rsid w:val="00BB7972"/>
    <w:rsid w:val="00BC1EEA"/>
    <w:rsid w:val="00BF7D47"/>
    <w:rsid w:val="00C702AA"/>
    <w:rsid w:val="00C84D21"/>
    <w:rsid w:val="00C90291"/>
    <w:rsid w:val="00CA6B4F"/>
    <w:rsid w:val="00D0550B"/>
    <w:rsid w:val="00D23D46"/>
    <w:rsid w:val="00DA4A43"/>
    <w:rsid w:val="00DA5BEB"/>
    <w:rsid w:val="00DC66CA"/>
    <w:rsid w:val="00DD56E1"/>
    <w:rsid w:val="00DE395C"/>
    <w:rsid w:val="00DF0168"/>
    <w:rsid w:val="00E2411A"/>
    <w:rsid w:val="00E37225"/>
    <w:rsid w:val="00E4032A"/>
    <w:rsid w:val="00E51439"/>
    <w:rsid w:val="00EC2790"/>
    <w:rsid w:val="00ED5908"/>
    <w:rsid w:val="00EF36A5"/>
    <w:rsid w:val="00F2452A"/>
    <w:rsid w:val="00F57B24"/>
    <w:rsid w:val="061C16CC"/>
    <w:rsid w:val="0E200BCD"/>
    <w:rsid w:val="1E884472"/>
    <w:rsid w:val="1FE48BF2"/>
    <w:rsid w:val="23D93394"/>
    <w:rsid w:val="25BC3FBF"/>
    <w:rsid w:val="28AC3A74"/>
    <w:rsid w:val="2D421AA6"/>
    <w:rsid w:val="327C89F8"/>
    <w:rsid w:val="33820E7B"/>
    <w:rsid w:val="3BADC516"/>
    <w:rsid w:val="43ED54C1"/>
    <w:rsid w:val="44AAD1E9"/>
    <w:rsid w:val="4926D707"/>
    <w:rsid w:val="531C05A8"/>
    <w:rsid w:val="5939C1DC"/>
    <w:rsid w:val="5FDCAC68"/>
    <w:rsid w:val="661C3831"/>
    <w:rsid w:val="684AB148"/>
    <w:rsid w:val="6B4D21FE"/>
    <w:rsid w:val="6D1C96FD"/>
    <w:rsid w:val="70240589"/>
    <w:rsid w:val="73D858A4"/>
    <w:rsid w:val="75DDFC75"/>
    <w:rsid w:val="7654BBF6"/>
    <w:rsid w:val="77FD8485"/>
    <w:rsid w:val="7CB2E019"/>
    <w:rsid w:val="7E41C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81ADA"/>
  <w15:chartTrackingRefBased/>
  <w15:docId w15:val="{10249C2B-5A1C-44A0-9CC8-6EC84F9CE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0D0D0D" w:themeColor="text1" w:themeTint="F2"/>
        <w:sz w:val="22"/>
        <w:szCs w:val="22"/>
        <w:lang w:val="tr-TR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9" w:semiHidden="1" w:unhideWhenUsed="1" w:qFormat="1"/>
    <w:lsdException w:name="heading 3" w:uiPriority="9" w:semiHidden="1" w:qFormat="1"/>
    <w:lsdException w:name="heading 4" w:uiPriority="9" w:semiHidden="1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uiPriority="10" w:semiHidden="1" w:unhideWhenUsed="1" w:qFormat="1"/>
    <w:lsdException w:name="List Number" w:uiPriority="9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66CA"/>
    <w:pPr>
      <w:spacing w:after="0" w:line="276" w:lineRule="auto"/>
    </w:pPr>
    <w:rPr>
      <w:rFonts w:ascii="Arial" w:hAnsi="Arial" w:eastAsia="Arial" w:cs="Arial"/>
      <w:color w:val="auto"/>
    </w:rPr>
  </w:style>
  <w:style w:type="paragraph" w:styleId="Balk1">
    <w:name w:val="heading 1"/>
    <w:basedOn w:val="Normal"/>
    <w:next w:val="Normal"/>
    <w:link w:val="Balk1Char"/>
    <w:uiPriority w:val="4"/>
    <w:qFormat/>
    <w:rsid w:val="00AB4981"/>
    <w:pPr>
      <w:keepNext/>
      <w:keepLines/>
      <w:spacing w:before="360"/>
      <w:outlineLvl w:val="0"/>
    </w:pPr>
    <w:rPr>
      <w:rFonts w:asciiTheme="majorHAnsi" w:hAnsiTheme="majorHAnsi" w:eastAsiaTheme="majorEastAsia" w:cstheme="majorBidi"/>
      <w:color w:val="000000" w:themeColor="text1"/>
      <w:sz w:val="30"/>
      <w:szCs w:val="30"/>
    </w:rPr>
  </w:style>
  <w:style w:type="paragraph" w:styleId="Balk2">
    <w:name w:val="heading 2"/>
    <w:basedOn w:val="Normal"/>
    <w:next w:val="Normal"/>
    <w:link w:val="Balk2Char"/>
    <w:uiPriority w:val="6"/>
    <w:semiHidden/>
    <w:qFormat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/>
      <w:color w:val="4F81BD" w:themeColor="accent1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6"/>
    <w:qFormat/>
    <w:rsid w:val="00AB4981"/>
    <w:pPr>
      <w:spacing w:after="480"/>
      <w:contextualSpacing/>
    </w:pPr>
    <w:rPr>
      <w:rFonts w:asciiTheme="majorHAnsi" w:hAnsiTheme="majorHAnsi"/>
      <w:b/>
      <w:caps/>
      <w:sz w:val="52"/>
    </w:rPr>
  </w:style>
  <w:style w:type="character" w:styleId="KonuBalChar" w:customStyle="1">
    <w:name w:val="Konu Başlığı Char"/>
    <w:basedOn w:val="VarsaylanParagrafYazTipi"/>
    <w:link w:val="KonuBal"/>
    <w:uiPriority w:val="6"/>
    <w:rsid w:val="00AB4981"/>
    <w:rPr>
      <w:rFonts w:asciiTheme="majorHAnsi" w:hAnsiTheme="majorHAnsi"/>
      <w:b/>
      <w:caps/>
      <w:color w:val="auto"/>
      <w:sz w:val="52"/>
      <w:szCs w:val="20"/>
    </w:rPr>
  </w:style>
  <w:style w:type="paragraph" w:styleId="SatrBal" w:customStyle="1">
    <w:name w:val="Satır Başlığı"/>
    <w:basedOn w:val="Normal"/>
    <w:uiPriority w:val="5"/>
    <w:semiHidden/>
    <w:qFormat/>
    <w:rPr>
      <w:b/>
      <w:bCs/>
    </w:rPr>
  </w:style>
  <w:style w:type="table" w:styleId="TabloKlavuzu">
    <w:name w:val="Table Grid"/>
    <w:basedOn w:val="NormalTablo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rmBal" w:customStyle="1">
    <w:name w:val="Form Başlığı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styleId="TabloMetni" w:customStyle="1">
    <w:name w:val="Tablo Metni"/>
    <w:basedOn w:val="Normal"/>
    <w:uiPriority w:val="3"/>
    <w:semiHidden/>
    <w:qFormat/>
    <w:pPr>
      <w:spacing w:after="320"/>
    </w:pPr>
  </w:style>
  <w:style w:type="character" w:styleId="Balk1Char" w:customStyle="1">
    <w:name w:val="Başlık 1 Char"/>
    <w:basedOn w:val="VarsaylanParagrafYazTipi"/>
    <w:link w:val="Balk1"/>
    <w:uiPriority w:val="4"/>
    <w:rsid w:val="00AB4981"/>
    <w:rPr>
      <w:rFonts w:asciiTheme="majorHAnsi" w:hAnsiTheme="majorHAnsi" w:eastAsiaTheme="majorEastAsia" w:cstheme="majorBidi"/>
      <w:color w:val="000000" w:themeColor="text1"/>
      <w:sz w:val="30"/>
      <w:szCs w:val="30"/>
    </w:rPr>
  </w:style>
  <w:style w:type="paragraph" w:styleId="ListeNumaras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styleId="Balk2Char" w:customStyle="1">
    <w:name w:val="Başlık 2 Char"/>
    <w:basedOn w:val="VarsaylanParagrafYazTipi"/>
    <w:link w:val="Balk2"/>
    <w:uiPriority w:val="6"/>
    <w:semiHidden/>
    <w:rsid w:val="00DE395C"/>
    <w:rPr>
      <w:rFonts w:asciiTheme="majorHAnsi" w:hAnsiTheme="majorHAnsi" w:eastAsiaTheme="majorEastAsia" w:cstheme="majorBidi"/>
      <w:color w:val="4F81BD" w:themeColor="accent1"/>
      <w:sz w:val="24"/>
      <w:szCs w:val="20"/>
    </w:rPr>
  </w:style>
  <w:style w:type="paragraph" w:styleId="AltBilgi">
    <w:name w:val="footer"/>
    <w:basedOn w:val="Normal"/>
    <w:link w:val="AltBilgiChar"/>
    <w:uiPriority w:val="99"/>
    <w:semiHidden/>
    <w:qFormat/>
    <w:pPr>
      <w:spacing w:line="240" w:lineRule="auto"/>
      <w:jc w:val="right"/>
    </w:pPr>
    <w:rPr>
      <w:color w:val="4F81BD" w:themeColor="accent1"/>
    </w:rPr>
  </w:style>
  <w:style w:type="character" w:styleId="AltBilgiChar" w:customStyle="1">
    <w:name w:val="Alt Bilgi Char"/>
    <w:basedOn w:val="VarsaylanParagrafYazTipi"/>
    <w:link w:val="AltBilgi"/>
    <w:uiPriority w:val="99"/>
    <w:semiHidden/>
    <w:rsid w:val="00DE395C"/>
    <w:rPr>
      <w:color w:val="4F81B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60F76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eMaddemi">
    <w:name w:val="List Bullet"/>
    <w:basedOn w:val="Normal"/>
    <w:uiPriority w:val="10"/>
    <w:qFormat/>
    <w:rsid w:val="00CA6B4F"/>
    <w:pPr>
      <w:numPr>
        <w:numId w:val="3"/>
      </w:numPr>
      <w:spacing w:before="100" w:after="100" w:line="240" w:lineRule="auto"/>
      <w:contextualSpacing/>
    </w:pPr>
    <w:rPr>
      <w:szCs w:val="21"/>
    </w:rPr>
  </w:style>
  <w:style w:type="paragraph" w:styleId="stBilgi">
    <w:name w:val="header"/>
    <w:basedOn w:val="Normal"/>
    <w:link w:val="stBilgiChar"/>
    <w:uiPriority w:val="99"/>
    <w:rsid w:val="004D61A7"/>
    <w:pPr>
      <w:tabs>
        <w:tab w:val="center" w:pos="4680"/>
        <w:tab w:val="right" w:pos="9360"/>
      </w:tabs>
      <w:spacing w:line="240" w:lineRule="auto"/>
    </w:pPr>
  </w:style>
  <w:style w:type="character" w:styleId="stBilgiChar" w:customStyle="1">
    <w:name w:val="Üst Bilgi Char"/>
    <w:basedOn w:val="VarsaylanParagrafYazTipi"/>
    <w:link w:val="stBilgi"/>
    <w:uiPriority w:val="99"/>
    <w:rsid w:val="00DE395C"/>
    <w:rPr>
      <w:sz w:val="24"/>
      <w:szCs w:val="20"/>
    </w:rPr>
  </w:style>
  <w:style w:type="paragraph" w:styleId="Ayrntlar" w:customStyle="1">
    <w:name w:val="Ayrıntılar"/>
    <w:basedOn w:val="Normal"/>
    <w:qFormat/>
    <w:rsid w:val="00AB4981"/>
    <w:pPr>
      <w:spacing w:after="360"/>
      <w:contextualSpacing/>
    </w:pPr>
    <w:rPr>
      <w:sz w:val="28"/>
    </w:rPr>
  </w:style>
  <w:style w:type="character" w:styleId="YerTutucuMetni">
    <w:name w:val="Placeholder Text"/>
    <w:basedOn w:val="VarsaylanParagrafYazTipi"/>
    <w:uiPriority w:val="99"/>
    <w:semiHidden/>
    <w:rsid w:val="00AB4981"/>
    <w:rPr>
      <w:color w:val="808080"/>
    </w:rPr>
  </w:style>
  <w:style w:type="table" w:styleId="ListeTablo6Renkli">
    <w:name w:val="List Table 6 Colorful"/>
    <w:basedOn w:val="NormalTablo"/>
    <w:uiPriority w:val="51"/>
    <w:rsid w:val="00D0550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Kaln" w:customStyle="1">
    <w:name w:val="Kalın"/>
    <w:uiPriority w:val="1"/>
    <w:qFormat/>
    <w:rsid w:val="004129B7"/>
    <w:rPr>
      <w:b/>
      <w:color w:val="auto"/>
    </w:rPr>
  </w:style>
  <w:style w:type="paragraph" w:styleId="ListeParagraf">
    <w:name w:val="List Paragraph"/>
    <w:basedOn w:val="Normal"/>
    <w:uiPriority w:val="34"/>
    <w:qFormat/>
    <w:rsid w:val="00EC2790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684AB1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hyperlink" Target="https://meb.ai/UJXzd16" TargetMode="External" Id="R048ac28c524a416a" /><Relationship Type="http://schemas.openxmlformats.org/officeDocument/2006/relationships/hyperlink" Target="https://meb.ai/UJXzd16" TargetMode="External" Id="R4c441da6f3af4b56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&amp;D\AppData\Roaming\Microsoft\Templates\E&#287;itim%20toplant&#305;s&#305;%20g&#252;ndemi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469CE0E18858E43BA3C3D6829D7632F" ma:contentTypeVersion="14" ma:contentTypeDescription="Yeni belge oluşturun." ma:contentTypeScope="" ma:versionID="e380db2d1336dcd7641a4c1e06ddf3ae">
  <xsd:schema xmlns:xsd="http://www.w3.org/2001/XMLSchema" xmlns:xs="http://www.w3.org/2001/XMLSchema" xmlns:p="http://schemas.microsoft.com/office/2006/metadata/properties" xmlns:ns2="f84a4d9c-ea74-46be-bf08-6432b4a4e7ed" xmlns:ns3="76ce4b14-361d-4588-b531-de62c56859d2" targetNamespace="http://schemas.microsoft.com/office/2006/metadata/properties" ma:root="true" ma:fieldsID="2c72bcbd87f47dcaff145a517e028350" ns2:_="" ns3:_="">
    <xsd:import namespace="f84a4d9c-ea74-46be-bf08-6432b4a4e7ed"/>
    <xsd:import namespace="76ce4b14-361d-4588-b531-de62c56859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a4d9c-ea74-46be-bf08-6432b4a4e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Resim Etiketleri" ma:readOnly="false" ma:fieldId="{5cf76f15-5ced-4ddc-b409-7134ff3c332f}" ma:taxonomyMulti="true" ma:sspId="191cc376-45bd-4e2e-b77e-bfce103fde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e4b14-361d-4588-b531-de62c56859d2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4a4d9c-ea74-46be-bf08-6432b4a4e7e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99BE26-F764-4C74-8E5C-6590249E1A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E1E80B-3E7E-484C-B017-FD483674521E}"/>
</file>

<file path=customXml/itemProps3.xml><?xml version="1.0" encoding="utf-8"?>
<ds:datastoreItem xmlns:ds="http://schemas.openxmlformats.org/officeDocument/2006/customXml" ds:itemID="{804541DF-FE98-4CDD-A14C-B9B092272D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EDC465-A9D7-41E2-9066-2C89819E112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Eğitim%20toplantısı%20gündemi.dotx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Ceyda Türkkaş</cp:lastModifiedBy>
  <cp:revision>9</cp:revision>
  <dcterms:created xsi:type="dcterms:W3CDTF">2026-03-30T13:17:00Z</dcterms:created>
  <dcterms:modified xsi:type="dcterms:W3CDTF">2026-04-01T06:52:35Z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0x0101004469CE0E18858E43BA3C3D6829D7632F</vt:lpwstr>
  </property>
  <property fmtid="{D5CDD505-2E9C-101B-9397-08002B2CF9AE}" pid="3" name="Order">
    <vt:r8>74000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